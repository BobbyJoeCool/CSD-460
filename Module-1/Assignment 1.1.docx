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422082" w14:textId="02425736" w:rsidR="00B54BB0" w:rsidRDefault="00000A66" w:rsidP="00000A66">
      <w:pPr>
        <w:pStyle w:val="Heading1"/>
        <w:jc w:val="center"/>
      </w:pPr>
      <w:r>
        <w:t xml:space="preserve">Assignment </w:t>
      </w:r>
      <w:r w:rsidR="0025037E">
        <w:t>1.1</w:t>
      </w:r>
    </w:p>
    <w:p w14:paraId="5EE5E5B4" w14:textId="77777777" w:rsidR="002E4DF3" w:rsidRDefault="00430BF4" w:rsidP="00E024DE">
      <w:pPr>
        <w:jc w:val="center"/>
      </w:pPr>
      <w:hyperlink r:id="rId6" w:history="1">
        <w:r>
          <w:rPr>
            <w:rStyle w:val="Hyperlink"/>
          </w:rPr>
          <w:t>Robert Breutzmann's CSD460 GitHub</w:t>
        </w:r>
      </w:hyperlink>
    </w:p>
    <w:p w14:paraId="1600E512" w14:textId="77777777" w:rsidR="0025037E" w:rsidRDefault="0025037E" w:rsidP="00E024DE">
      <w:pPr>
        <w:jc w:val="center"/>
      </w:pPr>
    </w:p>
    <w:p w14:paraId="036607F1" w14:textId="37AC4CDB" w:rsidR="0025037E" w:rsidRPr="002E4DF3" w:rsidRDefault="0025037E" w:rsidP="00E024DE">
      <w:pPr>
        <w:jc w:val="center"/>
      </w:pPr>
      <w:r>
        <w:rPr>
          <w:noProof/>
        </w:rPr>
        <w:drawing>
          <wp:inline distT="0" distB="0" distL="0" distR="0" wp14:anchorId="680D3F4E" wp14:editId="4ECAC71F">
            <wp:extent cx="5943600" cy="2063115"/>
            <wp:effectExtent l="0" t="0" r="0" b="0"/>
            <wp:docPr id="165231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12477" name="Picture 16523124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37E" w:rsidRPr="002E4DF3" w:rsidSect="003A7CB8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4E5971" w14:textId="77777777" w:rsidR="001562D2" w:rsidRDefault="001562D2" w:rsidP="00000A66">
      <w:pPr>
        <w:spacing w:after="0" w:line="240" w:lineRule="auto"/>
      </w:pPr>
      <w:r>
        <w:separator/>
      </w:r>
    </w:p>
  </w:endnote>
  <w:endnote w:type="continuationSeparator" w:id="0">
    <w:p w14:paraId="50A17D39" w14:textId="77777777" w:rsidR="001562D2" w:rsidRDefault="001562D2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7A495A" w14:textId="77777777" w:rsidR="001562D2" w:rsidRDefault="001562D2" w:rsidP="00000A66">
      <w:pPr>
        <w:spacing w:after="0" w:line="240" w:lineRule="auto"/>
      </w:pPr>
      <w:r>
        <w:separator/>
      </w:r>
    </w:p>
  </w:footnote>
  <w:footnote w:type="continuationSeparator" w:id="0">
    <w:p w14:paraId="3A0B60AF" w14:textId="77777777" w:rsidR="001562D2" w:rsidRDefault="001562D2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38412CCB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7602809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59F2BCEE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046DE63" w14:textId="77777777" w:rsidR="005E1F3D" w:rsidRDefault="00000A66" w:rsidP="005E1F3D">
    <w:pPr>
      <w:pStyle w:val="Header"/>
      <w:ind w:firstLine="360"/>
    </w:pPr>
    <w:r>
      <w:t>Breutzmann</w:t>
    </w:r>
  </w:p>
  <w:p w14:paraId="49CE5355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CD5B39" w14:textId="77777777" w:rsidR="003A7CB8" w:rsidRDefault="003A7CB8" w:rsidP="003A7CB8">
    <w:pPr>
      <w:pStyle w:val="Header"/>
    </w:pPr>
    <w:r>
      <w:t>Breutzmann, Robert</w:t>
    </w:r>
  </w:p>
  <w:p w14:paraId="6E3181EE" w14:textId="77777777" w:rsidR="00430BF4" w:rsidRDefault="003A7CB8" w:rsidP="003A7CB8">
    <w:pPr>
      <w:pStyle w:val="Header"/>
    </w:pPr>
    <w:r>
      <w:t xml:space="preserve">CSD </w:t>
    </w:r>
    <w:r w:rsidR="00430BF4">
      <w:t>460</w:t>
    </w:r>
    <w:r w:rsidR="009A34EC">
      <w:t xml:space="preserve"> – </w:t>
    </w:r>
    <w:r w:rsidR="00430BF4">
      <w:t>Capstone in Software Development</w:t>
    </w:r>
  </w:p>
  <w:p w14:paraId="7C527AC6" w14:textId="1A507652" w:rsidR="003A7CB8" w:rsidRDefault="003A7CB8">
    <w:pPr>
      <w:pStyle w:val="Header"/>
    </w:pPr>
    <w:r>
      <w:t xml:space="preserve">Due Date: </w:t>
    </w:r>
    <w:r w:rsidR="0025037E">
      <w:t>August 16</w:t>
    </w:r>
    <w:r w:rsidR="0025037E" w:rsidRPr="0025037E">
      <w:rPr>
        <w:vertAlign w:val="superscript"/>
      </w:rPr>
      <w:t>th</w:t>
    </w:r>
    <w:r w:rsidR="0025037E">
      <w:t>, 2026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7E"/>
    <w:rsid w:val="00000A66"/>
    <w:rsid w:val="000C4767"/>
    <w:rsid w:val="00142DF8"/>
    <w:rsid w:val="001562D2"/>
    <w:rsid w:val="00163E06"/>
    <w:rsid w:val="0025037E"/>
    <w:rsid w:val="002E4DF3"/>
    <w:rsid w:val="00350359"/>
    <w:rsid w:val="003A7CB8"/>
    <w:rsid w:val="00423563"/>
    <w:rsid w:val="00430BF4"/>
    <w:rsid w:val="00573343"/>
    <w:rsid w:val="005E1F3D"/>
    <w:rsid w:val="00660F55"/>
    <w:rsid w:val="006C37F4"/>
    <w:rsid w:val="008326AD"/>
    <w:rsid w:val="00927BD1"/>
    <w:rsid w:val="009541C9"/>
    <w:rsid w:val="009A34EC"/>
    <w:rsid w:val="00A07645"/>
    <w:rsid w:val="00A16DBC"/>
    <w:rsid w:val="00A30DF6"/>
    <w:rsid w:val="00B03180"/>
    <w:rsid w:val="00B07540"/>
    <w:rsid w:val="00B54BB0"/>
    <w:rsid w:val="00B76BB8"/>
    <w:rsid w:val="00C8423B"/>
    <w:rsid w:val="00CF6A09"/>
    <w:rsid w:val="00E024DE"/>
    <w:rsid w:val="00E042DE"/>
    <w:rsid w:val="00E4617B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C941F"/>
  <w15:chartTrackingRefBased/>
  <w15:docId w15:val="{804C3CC3-55BF-DB40-B9D1-7DF24A0A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460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6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460 Assignment Template.dotx</Template>
  <TotalTime>2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2026-08-14T18:35:00Z</dcterms:created>
  <dcterms:modified xsi:type="dcterms:W3CDTF">2026-08-14T18:45:00Z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88c8de9411c984c73185e748cf1e355c8c9a5b8b68542d0b0ef21983b9312ea3</vt:lpwstr>
  </property>
</Properties>
</file>