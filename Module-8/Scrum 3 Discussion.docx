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DDD125" w14:textId="1C5D2CFA" w:rsidR="00B54BB0" w:rsidRDefault="007B2B9B" w:rsidP="007B2B9B">
      <w:pPr>
        <w:pStyle w:val="Heading1"/>
        <w:jc w:val="center"/>
      </w:pPr>
      <w:r>
        <w:t xml:space="preserve">Scrum </w:t>
      </w:r>
      <w:r w:rsidR="009826E2">
        <w:t>3</w:t>
      </w:r>
      <w:r>
        <w:t xml:space="preserve"> Discussion</w:t>
      </w:r>
    </w:p>
    <w:p w14:paraId="61AD2B51" w14:textId="77777777" w:rsidR="007B2B9B" w:rsidRDefault="007B2B9B" w:rsidP="007B2B9B"/>
    <w:p w14:paraId="1B0CD716" w14:textId="77777777" w:rsidR="00E92701" w:rsidRDefault="00E92701" w:rsidP="00E92701">
      <w:pPr>
        <w:pStyle w:val="NormalWeb"/>
        <w:spacing w:before="0" w:beforeAutospacing="0" w:after="0" w:afterAutospacing="0"/>
        <w:rPr>
          <w:rFonts w:ascii="inherit" w:hAnsi="inherit"/>
        </w:rPr>
      </w:pPr>
      <w:r>
        <w:rPr>
          <w:rStyle w:val="Strong"/>
          <w:rFonts w:ascii="inherit" w:hAnsi="inherit"/>
          <w:color w:val="0F4761"/>
        </w:rPr>
        <w:t>What did you do last week to contribute to the team effort?</w:t>
      </w:r>
    </w:p>
    <w:p w14:paraId="56A43391" w14:textId="77777777" w:rsidR="00E92701" w:rsidRDefault="00E92701" w:rsidP="00E92701">
      <w:pPr>
        <w:pStyle w:val="NormalWeb"/>
        <w:spacing w:before="0" w:beforeAutospacing="0" w:after="0" w:afterAutospacing="0"/>
        <w:jc w:val="both"/>
        <w:rPr>
          <w:rFonts w:ascii="inherit" w:hAnsi="inherit"/>
        </w:rPr>
      </w:pPr>
      <w:r>
        <w:rPr>
          <w:rFonts w:ascii="inherit" w:hAnsi="inherit"/>
        </w:rPr>
        <w:t xml:space="preserve">Last week, as the </w:t>
      </w:r>
      <w:r>
        <w:rPr>
          <w:rStyle w:val="Emphasis"/>
          <w:rFonts w:ascii="inherit" w:hAnsi="inherit"/>
        </w:rPr>
        <w:t>Team Lead,</w:t>
      </w:r>
      <w:r>
        <w:rPr>
          <w:rFonts w:ascii="inherit" w:hAnsi="inherit"/>
        </w:rPr>
        <w:t xml:space="preserve"> my task was to assign everyone’s tasks, which included handling the “surprise” changes to the specs of the website. This has included spelling out which “developer” owns which aspect of each page in a document we’ve called a “contract.” We split our pages into a “front-end” developer and a “back-end” developer to simulate having to work in tandem with another person or team and needing to meet in the middle to connect them. There is a form where important information is put, like the exact variable names, and what the front end needs the back end to provide, and what the back end needs the front end to ask the user for in order to update the database when an entry is made. I make the skeleton of those documents, then they fill them out as they go (Documentation!)</w:t>
      </w:r>
    </w:p>
    <w:p w14:paraId="745B33F0" w14:textId="77777777" w:rsidR="00E92701" w:rsidRDefault="00E92701" w:rsidP="00E92701">
      <w:pPr>
        <w:pStyle w:val="NormalWeb"/>
        <w:spacing w:before="0" w:beforeAutospacing="0" w:after="0" w:afterAutospacing="0"/>
        <w:jc w:val="both"/>
        <w:rPr>
          <w:rFonts w:ascii="inherit" w:hAnsi="inherit"/>
        </w:rPr>
      </w:pPr>
      <w:r>
        <w:rPr>
          <w:rFonts w:ascii="inherit" w:hAnsi="inherit"/>
        </w:rPr>
        <w:t>                 In addition, I had the front end of the Reservation page itself, the Developer Tests of the Reservation and Reservation Summary pages, and the Peer testing of the About Us page, which now includes the contact us form and information.</w:t>
      </w:r>
    </w:p>
    <w:p w14:paraId="69E47E76" w14:textId="77777777" w:rsidR="00E92701" w:rsidRDefault="00E92701" w:rsidP="00E92701">
      <w:pPr>
        <w:pStyle w:val="NormalWeb"/>
        <w:spacing w:before="0" w:beforeAutospacing="0" w:after="0" w:afterAutospacing="0"/>
        <w:jc w:val="both"/>
        <w:rPr>
          <w:rFonts w:ascii="inherit" w:hAnsi="inherit"/>
        </w:rPr>
      </w:pPr>
      <w:r>
        <w:rPr>
          <w:rFonts w:ascii="inherit" w:hAnsi="inherit"/>
        </w:rPr>
        <w:t xml:space="preserve">                 Also, as the </w:t>
      </w:r>
      <w:r>
        <w:rPr>
          <w:rStyle w:val="Emphasis"/>
          <w:rFonts w:ascii="inherit" w:hAnsi="inherit"/>
        </w:rPr>
        <w:t>Database Manager</w:t>
      </w:r>
      <w:r>
        <w:rPr>
          <w:rFonts w:ascii="inherit" w:hAnsi="inherit"/>
        </w:rPr>
        <w:t>, my task is to ensure that all database updates are implemented correctly and that the ERD stays up to date with the current schema of the actual live databases. Since 3 updates were made to the database last week (all very minor changes this week, unlike the week before, which required adding and removing columns due to incomplete planning).</w:t>
      </w:r>
    </w:p>
    <w:p w14:paraId="7DD473DE" w14:textId="77777777" w:rsidR="00E92701" w:rsidRDefault="00E92701" w:rsidP="00E92701">
      <w:pPr>
        <w:pStyle w:val="NormalWeb"/>
        <w:spacing w:before="0" w:beforeAutospacing="0" w:after="0" w:afterAutospacing="0"/>
        <w:jc w:val="both"/>
        <w:rPr>
          <w:rFonts w:ascii="inherit" w:hAnsi="inherit"/>
        </w:rPr>
      </w:pPr>
    </w:p>
    <w:p w14:paraId="5A6E0747" w14:textId="77777777" w:rsidR="00E92701" w:rsidRDefault="00E92701" w:rsidP="00E92701">
      <w:pPr>
        <w:pStyle w:val="NormalWeb"/>
        <w:spacing w:before="0" w:beforeAutospacing="0" w:after="0" w:afterAutospacing="0"/>
        <w:rPr>
          <w:rFonts w:ascii="inherit" w:hAnsi="inherit"/>
        </w:rPr>
      </w:pPr>
      <w:r>
        <w:rPr>
          <w:rStyle w:val="Strong"/>
          <w:rFonts w:ascii="inherit" w:hAnsi="inherit"/>
          <w:color w:val="0F4761"/>
        </w:rPr>
        <w:t>What are you working on now to contribute to the team effort?</w:t>
      </w:r>
    </w:p>
    <w:p w14:paraId="4A1A23C1" w14:textId="77777777" w:rsidR="00E92701" w:rsidRDefault="00E92701" w:rsidP="00E92701">
      <w:pPr>
        <w:pStyle w:val="NormalWeb"/>
        <w:spacing w:before="0" w:beforeAutospacing="0" w:after="0" w:afterAutospacing="0"/>
        <w:jc w:val="both"/>
        <w:rPr>
          <w:rFonts w:ascii="inherit" w:hAnsi="inherit"/>
        </w:rPr>
      </w:pPr>
      <w:r>
        <w:rPr>
          <w:rFonts w:ascii="inherit" w:hAnsi="inherit"/>
        </w:rPr>
        <w:t>                 This week, my task is to build the back end of an optional page we are adding, since this week, as the Contact Us page is now a part of the About Us page, we only have one page to build that we had discussed as a team early on. This is an edit user profile page where the user is able to edit information about themselves, including their name, email (which is their username, so this one is tricky to implement), and a change password modal and a modified one that can be used as a “forgot password” reset (which since the typical way this is done, the user gets an email with a reset code, and they enter the code and then can reset the password, the “site” will bypass this step by using a code that “only an idiot would use on his luggage.”)</w:t>
      </w:r>
    </w:p>
    <w:p w14:paraId="67DA91B5" w14:textId="77777777" w:rsidR="00E92701" w:rsidRDefault="00E92701" w:rsidP="00E92701">
      <w:pPr>
        <w:pStyle w:val="NormalWeb"/>
        <w:spacing w:before="0" w:beforeAutospacing="0" w:after="0" w:afterAutospacing="0"/>
        <w:jc w:val="both"/>
        <w:rPr>
          <w:rFonts w:ascii="inherit" w:hAnsi="inherit"/>
        </w:rPr>
      </w:pPr>
      <w:r>
        <w:rPr>
          <w:rFonts w:ascii="inherit" w:hAnsi="inherit"/>
        </w:rPr>
        <w:t xml:space="preserve">                 Also, this week, we are approaching testing differently. Since each of us has one and only one development task, we are each going to do 2 tests on our own part that we developed. So, since I have the back end of the user edit page, I will do two tests that specifically target the functionality of the page. In contrast, Miguel (who is doing the front end) will do tests that specifically target the layout and look of the page (as well as any JS scripting that he’s responsible for). Then, as a peer test, I will test the backend of the other page that Carolina </w:t>
      </w:r>
      <w:proofErr w:type="gramStart"/>
      <w:r>
        <w:rPr>
          <w:rFonts w:ascii="inherit" w:hAnsi="inherit"/>
        </w:rPr>
        <w:t>is in charge of</w:t>
      </w:r>
      <w:proofErr w:type="gramEnd"/>
      <w:r>
        <w:rPr>
          <w:rFonts w:ascii="inherit" w:hAnsi="inherit"/>
        </w:rPr>
        <w:t>, the reservation lookup page.</w:t>
      </w:r>
    </w:p>
    <w:p w14:paraId="4714AA7D" w14:textId="77777777" w:rsidR="00E92701" w:rsidRDefault="00E92701" w:rsidP="00E92701">
      <w:pPr>
        <w:pStyle w:val="NormalWeb"/>
        <w:spacing w:before="0" w:beforeAutospacing="0" w:after="0" w:afterAutospacing="0"/>
        <w:jc w:val="both"/>
        <w:rPr>
          <w:rFonts w:ascii="inherit" w:hAnsi="inherit"/>
        </w:rPr>
      </w:pPr>
    </w:p>
    <w:p w14:paraId="7EDD602A" w14:textId="77777777" w:rsidR="00E92701" w:rsidRDefault="00E92701" w:rsidP="00E92701">
      <w:pPr>
        <w:pStyle w:val="NormalWeb"/>
        <w:spacing w:before="0" w:beforeAutospacing="0" w:after="0" w:afterAutospacing="0"/>
        <w:rPr>
          <w:rFonts w:ascii="inherit" w:hAnsi="inherit"/>
        </w:rPr>
      </w:pPr>
      <w:r>
        <w:rPr>
          <w:rStyle w:val="Strong"/>
          <w:rFonts w:ascii="inherit" w:hAnsi="inherit"/>
          <w:color w:val="0F4761"/>
        </w:rPr>
        <w:t>Are there any roadblocks to completing your work?</w:t>
      </w:r>
    </w:p>
    <w:p w14:paraId="0DBF1489" w14:textId="77777777" w:rsidR="00E92701" w:rsidRDefault="00E92701" w:rsidP="00E92701">
      <w:pPr>
        <w:pStyle w:val="NormalWeb"/>
        <w:spacing w:before="0" w:beforeAutospacing="0" w:after="0" w:afterAutospacing="0"/>
        <w:jc w:val="both"/>
        <w:rPr>
          <w:rFonts w:ascii="inherit" w:hAnsi="inherit"/>
        </w:rPr>
      </w:pPr>
      <w:r>
        <w:rPr>
          <w:rFonts w:ascii="inherit" w:hAnsi="inherit"/>
        </w:rPr>
        <w:lastRenderedPageBreak/>
        <w:t>                 As it has been this whole time, the biggest roadblock is the asynchronous nature of the way we can communicate. We all work different schedules and have life come up. Then, while at work, I can usually keep up on the chats, but I don’t have the code in front of me, so sometimes it’s hard to see what they’re talking about. And other times when I can’t keep up, there will be 50 messages, and things will get lost. </w:t>
      </w:r>
    </w:p>
    <w:p w14:paraId="7683872F" w14:textId="77777777" w:rsidR="00E92701" w:rsidRDefault="00E92701" w:rsidP="00E92701">
      <w:pPr>
        <w:pStyle w:val="NormalWeb"/>
        <w:spacing w:before="0" w:beforeAutospacing="0" w:after="0" w:afterAutospacing="0"/>
        <w:jc w:val="both"/>
        <w:rPr>
          <w:rFonts w:ascii="inherit" w:hAnsi="inherit"/>
        </w:rPr>
      </w:pPr>
      <w:r>
        <w:rPr>
          <w:rFonts w:ascii="inherit" w:hAnsi="inherit"/>
        </w:rPr>
        <w:t>                 At work, in Slack (I hate Slack…. But it has a feature in it I like), CoPilot is hooked up to it so that if you have dozens of missed messages in a chat, it will summarize anything important for you. Discord (our mode of communication) doesn’t have that connected.</w:t>
      </w:r>
    </w:p>
    <w:p w14:paraId="2EE617DA" w14:textId="77777777" w:rsidR="00E92701" w:rsidRDefault="00E92701" w:rsidP="00E92701">
      <w:pPr>
        <w:pStyle w:val="NormalWeb"/>
        <w:spacing w:before="0" w:beforeAutospacing="0" w:after="0" w:afterAutospacing="0"/>
        <w:jc w:val="both"/>
        <w:rPr>
          <w:rFonts w:ascii="inherit" w:hAnsi="inherit"/>
        </w:rPr>
      </w:pPr>
    </w:p>
    <w:p w14:paraId="4C2DD0C0" w14:textId="77777777" w:rsidR="00E92701" w:rsidRDefault="00E92701" w:rsidP="00E92701">
      <w:pPr>
        <w:pStyle w:val="NormalWeb"/>
        <w:spacing w:before="0" w:beforeAutospacing="0" w:after="0" w:afterAutospacing="0"/>
        <w:rPr>
          <w:rFonts w:ascii="inherit" w:hAnsi="inherit"/>
        </w:rPr>
      </w:pPr>
      <w:r>
        <w:rPr>
          <w:rStyle w:val="Strong"/>
          <w:rFonts w:ascii="inherit" w:hAnsi="inherit"/>
          <w:color w:val="0F4761"/>
        </w:rPr>
        <w:t>What has been the most challenging task of the project so far?</w:t>
      </w:r>
    </w:p>
    <w:p w14:paraId="14AE2554" w14:textId="77777777" w:rsidR="00E92701" w:rsidRDefault="00E92701" w:rsidP="00E92701">
      <w:pPr>
        <w:pStyle w:val="NormalWeb"/>
        <w:spacing w:before="0" w:beforeAutospacing="0" w:after="0" w:afterAutospacing="0"/>
        <w:jc w:val="both"/>
        <w:rPr>
          <w:rFonts w:ascii="inherit" w:hAnsi="inherit"/>
        </w:rPr>
      </w:pPr>
      <w:r>
        <w:rPr>
          <w:rFonts w:ascii="inherit" w:hAnsi="inherit"/>
        </w:rPr>
        <w:t xml:space="preserve">For me, as the Team Lead, it has been gauging just how much work each thing I’m assigning to each person is. One back-end page is not as easy as another, because it may only touch one DAO, whereas another might touch 5 or 6. The Front end is typically </w:t>
      </w:r>
      <w:proofErr w:type="gramStart"/>
      <w:r>
        <w:rPr>
          <w:rFonts w:ascii="inherit" w:hAnsi="inherit"/>
        </w:rPr>
        <w:t>pretty steady</w:t>
      </w:r>
      <w:proofErr w:type="gramEnd"/>
      <w:r>
        <w:rPr>
          <w:rFonts w:ascii="inherit" w:hAnsi="inherit"/>
        </w:rPr>
        <w:t xml:space="preserve">, but forms can be difficult since we’re expecting the front end to error </w:t>
      </w:r>
      <w:r>
        <w:rPr>
          <w:rStyle w:val="Emphasis"/>
          <w:rFonts w:ascii="inherit" w:hAnsi="inherit"/>
        </w:rPr>
        <w:t>before</w:t>
      </w:r>
      <w:r>
        <w:rPr>
          <w:rFonts w:ascii="inherit" w:hAnsi="inherit"/>
        </w:rPr>
        <w:t xml:space="preserve"> it reaches the back end. This means the front end </w:t>
      </w:r>
      <w:proofErr w:type="gramStart"/>
      <w:r>
        <w:rPr>
          <w:rFonts w:ascii="inherit" w:hAnsi="inherit"/>
        </w:rPr>
        <w:t>has to</w:t>
      </w:r>
      <w:proofErr w:type="gramEnd"/>
      <w:r>
        <w:rPr>
          <w:rFonts w:ascii="inherit" w:hAnsi="inherit"/>
        </w:rPr>
        <w:t xml:space="preserve"> have a script for valid formats and, in some cases, know what the value is before it can communicate back to the database.</w:t>
      </w:r>
    </w:p>
    <w:p w14:paraId="77DAB73E" w14:textId="77777777" w:rsidR="00E92701" w:rsidRDefault="00E92701" w:rsidP="00E92701">
      <w:pPr>
        <w:pStyle w:val="NormalWeb"/>
        <w:spacing w:before="0" w:beforeAutospacing="0" w:after="0" w:afterAutospacing="0"/>
        <w:jc w:val="both"/>
        <w:rPr>
          <w:rFonts w:ascii="inherit" w:hAnsi="inherit"/>
        </w:rPr>
      </w:pPr>
      <w:r>
        <w:rPr>
          <w:rFonts w:ascii="inherit" w:hAnsi="inherit"/>
        </w:rPr>
        <w:t>Last week was the perfect example: I ended up giving one of my teammates a disproportionate amount of work, but she came through with it on time! (Way to go, Sara!). So, we chipped in and troubleshot a couple of the bugs that were left over for her since she worked hard at getting it done. </w:t>
      </w:r>
    </w:p>
    <w:p w14:paraId="1CB4BA6A" w14:textId="77777777" w:rsidR="00E92701" w:rsidRDefault="00E92701" w:rsidP="00E92701">
      <w:pPr>
        <w:pStyle w:val="NormalWeb"/>
        <w:spacing w:before="0" w:beforeAutospacing="0" w:after="0" w:afterAutospacing="0"/>
        <w:jc w:val="both"/>
        <w:rPr>
          <w:rFonts w:ascii="inherit" w:hAnsi="inherit"/>
        </w:rPr>
      </w:pPr>
      <w:r>
        <w:rPr>
          <w:rFonts w:ascii="inherit" w:hAnsi="inherit"/>
        </w:rPr>
        <w:t>The Reservation back-end was a lot more challenging (and time-consuming) because it touches almost every table in the database, so a lot of the DAOs that weren’t made had to be started at the very least. And a lot of connections had to be made to the front end.</w:t>
      </w:r>
    </w:p>
    <w:p w14:paraId="5C6035C5" w14:textId="77777777" w:rsidR="00E92701" w:rsidRDefault="00E92701" w:rsidP="00E92701">
      <w:pPr>
        <w:pStyle w:val="NormalWeb"/>
        <w:spacing w:before="0" w:beforeAutospacing="0" w:after="0" w:afterAutospacing="0"/>
        <w:rPr>
          <w:rFonts w:ascii="inherit" w:hAnsi="inherit"/>
        </w:rPr>
      </w:pPr>
    </w:p>
    <w:p w14:paraId="6FCD7CD5" w14:textId="77777777" w:rsidR="007B2B9B" w:rsidRPr="007B2B9B" w:rsidRDefault="007B2B9B" w:rsidP="007B2B9B"/>
    <w:sectPr w:rsidR="007B2B9B" w:rsidRPr="007B2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250F44"/>
    <w:multiLevelType w:val="multilevel"/>
    <w:tmpl w:val="B546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54523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E2"/>
    <w:rsid w:val="00142DF8"/>
    <w:rsid w:val="00423563"/>
    <w:rsid w:val="00524ED0"/>
    <w:rsid w:val="00612A7C"/>
    <w:rsid w:val="006522FA"/>
    <w:rsid w:val="006F0B5E"/>
    <w:rsid w:val="007B2B9B"/>
    <w:rsid w:val="009110DB"/>
    <w:rsid w:val="00927BD1"/>
    <w:rsid w:val="009541C9"/>
    <w:rsid w:val="009826E2"/>
    <w:rsid w:val="00A30DF6"/>
    <w:rsid w:val="00B07540"/>
    <w:rsid w:val="00B17C4A"/>
    <w:rsid w:val="00B54BB0"/>
    <w:rsid w:val="00B76BB8"/>
    <w:rsid w:val="00C8423B"/>
    <w:rsid w:val="00CF6A09"/>
    <w:rsid w:val="00E4617B"/>
    <w:rsid w:val="00E92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EF5F21"/>
  <w15:chartTrackingRefBased/>
  <w15:docId w15:val="{7462B361-12BD-F747-97BC-0929B9312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B9B"/>
    <w:rPr>
      <w:rFonts w:eastAsiaTheme="majorEastAsia" w:cstheme="majorBidi"/>
      <w:color w:val="272727" w:themeColor="text1" w:themeTint="D8"/>
    </w:rPr>
  </w:style>
  <w:style w:type="paragraph" w:styleId="Title">
    <w:name w:val="Title"/>
    <w:basedOn w:val="Normal"/>
    <w:next w:val="Normal"/>
    <w:link w:val="TitleChar"/>
    <w:uiPriority w:val="10"/>
    <w:qFormat/>
    <w:rsid w:val="007B2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B9B"/>
    <w:pPr>
      <w:spacing w:before="160"/>
      <w:jc w:val="center"/>
    </w:pPr>
    <w:rPr>
      <w:i/>
      <w:iCs/>
      <w:color w:val="404040" w:themeColor="text1" w:themeTint="BF"/>
    </w:rPr>
  </w:style>
  <w:style w:type="character" w:customStyle="1" w:styleId="QuoteChar">
    <w:name w:val="Quote Char"/>
    <w:basedOn w:val="DefaultParagraphFont"/>
    <w:link w:val="Quote"/>
    <w:uiPriority w:val="29"/>
    <w:rsid w:val="007B2B9B"/>
    <w:rPr>
      <w:i/>
      <w:iCs/>
      <w:color w:val="404040" w:themeColor="text1" w:themeTint="BF"/>
    </w:rPr>
  </w:style>
  <w:style w:type="paragraph" w:styleId="ListParagraph">
    <w:name w:val="List Paragraph"/>
    <w:basedOn w:val="Normal"/>
    <w:uiPriority w:val="34"/>
    <w:qFormat/>
    <w:rsid w:val="007B2B9B"/>
    <w:pPr>
      <w:ind w:left="720"/>
      <w:contextualSpacing/>
    </w:pPr>
  </w:style>
  <w:style w:type="character" w:styleId="IntenseEmphasis">
    <w:name w:val="Intense Emphasis"/>
    <w:basedOn w:val="DefaultParagraphFont"/>
    <w:uiPriority w:val="21"/>
    <w:qFormat/>
    <w:rsid w:val="007B2B9B"/>
    <w:rPr>
      <w:i/>
      <w:iCs/>
      <w:color w:val="0F4761" w:themeColor="accent1" w:themeShade="BF"/>
    </w:rPr>
  </w:style>
  <w:style w:type="paragraph" w:styleId="IntenseQuote">
    <w:name w:val="Intense Quote"/>
    <w:basedOn w:val="Normal"/>
    <w:next w:val="Normal"/>
    <w:link w:val="IntenseQuoteChar"/>
    <w:uiPriority w:val="30"/>
    <w:qFormat/>
    <w:rsid w:val="007B2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B9B"/>
    <w:rPr>
      <w:i/>
      <w:iCs/>
      <w:color w:val="0F4761" w:themeColor="accent1" w:themeShade="BF"/>
    </w:rPr>
  </w:style>
  <w:style w:type="character" w:styleId="IntenseReference">
    <w:name w:val="Intense Reference"/>
    <w:basedOn w:val="DefaultParagraphFont"/>
    <w:uiPriority w:val="32"/>
    <w:qFormat/>
    <w:rsid w:val="007B2B9B"/>
    <w:rPr>
      <w:b/>
      <w:bCs/>
      <w:smallCaps/>
      <w:color w:val="0F4761" w:themeColor="accent1" w:themeShade="BF"/>
      <w:spacing w:val="5"/>
    </w:rPr>
  </w:style>
  <w:style w:type="paragraph" w:styleId="NormalWeb">
    <w:name w:val="Normal (Web)"/>
    <w:basedOn w:val="Normal"/>
    <w:uiPriority w:val="99"/>
    <w:semiHidden/>
    <w:unhideWhenUsed/>
    <w:rsid w:val="00E927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2701"/>
    <w:rPr>
      <w:b/>
      <w:bCs/>
    </w:rPr>
  </w:style>
  <w:style w:type="character" w:styleId="Emphasis">
    <w:name w:val="Emphasis"/>
    <w:basedOn w:val="DefaultParagraphFont"/>
    <w:uiPriority w:val="20"/>
    <w:qFormat/>
    <w:rsid w:val="00E927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Scrum%20Discuss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Scrum Discussion.dotx</Template>
  <TotalTime>22</TotalTime>
  <Pages>2</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2026-09-14T17:06:00Z</dcterms:created>
  <dcterms:modified xsi:type="dcterms:W3CDTF">2026-09-14T17:29:00Z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584400B9-C29F-4E96-9528-ED49C64DCD97</vt:lpwstr>
  </property>
</Properties>
</file>