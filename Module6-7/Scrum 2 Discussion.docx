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3BAAEC" w14:textId="38A9603B" w:rsidR="00B54BB0" w:rsidRDefault="007B2B9B" w:rsidP="007B2B9B">
      <w:pPr>
        <w:pStyle w:val="Heading1"/>
        <w:jc w:val="center"/>
      </w:pPr>
      <w:r>
        <w:t xml:space="preserve">Scrum </w:t>
      </w:r>
      <w:r w:rsidR="003E2296">
        <w:t>2</w:t>
      </w:r>
      <w:r>
        <w:t xml:space="preserve"> Discussion</w:t>
      </w:r>
    </w:p>
    <w:p w14:paraId="0618F96C" w14:textId="77777777" w:rsidR="007B2B9B" w:rsidRDefault="007B2B9B" w:rsidP="007B2B9B"/>
    <w:p w14:paraId="07256055" w14:textId="77777777" w:rsidR="007B2B9B" w:rsidRDefault="007B2B9B" w:rsidP="007B2B9B">
      <w:pPr>
        <w:rPr>
          <w:rStyle w:val="IntenseReference"/>
        </w:rPr>
      </w:pPr>
      <w:r w:rsidRPr="007B2B9B">
        <w:rPr>
          <w:rStyle w:val="IntenseReference"/>
        </w:rPr>
        <w:t>What did you do last week to contribute to the team effort?</w:t>
      </w:r>
    </w:p>
    <w:p w14:paraId="3FED43EB" w14:textId="6B3FFFB9" w:rsidR="007B2B9B" w:rsidRDefault="003E2296" w:rsidP="003E2296">
      <w:pPr>
        <w:ind w:firstLine="720"/>
        <w:jc w:val="both"/>
      </w:pPr>
      <w:r>
        <w:t xml:space="preserve">My assignment last week was the </w:t>
      </w:r>
      <w:proofErr w:type="gramStart"/>
      <w:r>
        <w:t>back-end</w:t>
      </w:r>
      <w:proofErr w:type="gramEnd"/>
      <w:r>
        <w:t xml:space="preserve"> of the Login Page and the front-end of the Registration Page.  This included making all the servlets and database connections for the login, and all the forms and designs (some of which were reusable) for the registration page.  The Boat Registration I made as a reusable </w:t>
      </w:r>
      <w:proofErr w:type="spellStart"/>
      <w:proofErr w:type="gramStart"/>
      <w:r>
        <w:t>JSP:insert</w:t>
      </w:r>
      <w:proofErr w:type="spellEnd"/>
      <w:proofErr w:type="gramEnd"/>
      <w:r>
        <w:t xml:space="preserve"> so it can be reused later in the project, such as this week, I reused it when making the Reservation page, when adding a “Register a Boat” button to the “select a Boat” part of the Reservation process.  I also made some reusable functions</w:t>
      </w:r>
      <w:r w:rsidR="00C57FC5">
        <w:t>,</w:t>
      </w:r>
      <w:r>
        <w:t xml:space="preserve"> such as verifications for forms that things match a certain format (</w:t>
      </w:r>
      <w:proofErr w:type="spellStart"/>
      <w:r>
        <w:t>RegEx</w:t>
      </w:r>
      <w:proofErr w:type="spellEnd"/>
      <w:r>
        <w:t>)</w:t>
      </w:r>
      <w:r w:rsidR="00C57FC5">
        <w:t>.</w:t>
      </w:r>
    </w:p>
    <w:p w14:paraId="604270ED" w14:textId="737882C6" w:rsidR="00C57FC5" w:rsidRDefault="00C57FC5" w:rsidP="00C57FC5">
      <w:pPr>
        <w:jc w:val="both"/>
      </w:pPr>
      <w:r>
        <w:tab/>
        <w:t>Towards the end of the week, we had one team member who had to step out for personal reasons, so we all stepped up and filled in.  This person had already done 95% of their assigned work, so it wasn’t a lot, but nonetheless, it’s great when teammates can step up and fill the gap!</w:t>
      </w:r>
    </w:p>
    <w:p w14:paraId="5A0E40AB" w14:textId="7EADF1A2" w:rsidR="00C57FC5" w:rsidRPr="007B2B9B" w:rsidRDefault="00C57FC5" w:rsidP="00C57FC5">
      <w:pPr>
        <w:jc w:val="both"/>
      </w:pPr>
      <w:r>
        <w:tab/>
        <w:t>At the end of the week, I did some polishing work on the pages that were done, specifically with how they report to the webpage, and made sure all the files were correctly bundled to be turned in for the group.</w:t>
      </w:r>
    </w:p>
    <w:p w14:paraId="0C535A34" w14:textId="77777777" w:rsidR="007B2B9B" w:rsidRDefault="007B2B9B" w:rsidP="007B2B9B">
      <w:pPr>
        <w:rPr>
          <w:rStyle w:val="IntenseReference"/>
        </w:rPr>
      </w:pPr>
      <w:r w:rsidRPr="007B2B9B">
        <w:rPr>
          <w:rStyle w:val="IntenseReference"/>
        </w:rPr>
        <w:t>What are you working on now to contribute to the team effort?</w:t>
      </w:r>
    </w:p>
    <w:p w14:paraId="74B82978" w14:textId="44329103" w:rsidR="007B2B9B" w:rsidRDefault="00C57FC5" w:rsidP="00C57FC5">
      <w:pPr>
        <w:jc w:val="both"/>
      </w:pPr>
      <w:r>
        <w:tab/>
        <w:t xml:space="preserve">My task continues to be to ensure that the Database doesn’t drift from the ERD as the “Database Manager” and </w:t>
      </w:r>
      <w:r w:rsidR="00052665">
        <w:t xml:space="preserve">to </w:t>
      </w:r>
      <w:r>
        <w:t xml:space="preserve">organize the tasks assigned as the “Team Leader.”  This also means </w:t>
      </w:r>
      <w:r w:rsidR="00052665">
        <w:t>that I am the repo manager and in charge of merging updates.</w:t>
      </w:r>
    </w:p>
    <w:p w14:paraId="78784C58" w14:textId="1B832C51" w:rsidR="00052665" w:rsidRPr="007B2B9B" w:rsidRDefault="00052665" w:rsidP="00C57FC5">
      <w:pPr>
        <w:jc w:val="both"/>
      </w:pPr>
      <w:r>
        <w:tab/>
        <w:t>This week, I am also building the front end of the Slip Reservation Page.  I also (in between weeks) built a pop-up modal that will display a message.  I will then be running the developer tests through the Reservation Page and the Reservation Summary page, then the peer review of the About Us page, which now also includes the Contact Us information</w:t>
      </w:r>
      <w:r w:rsidR="00AA79D9">
        <w:t xml:space="preserve"> (which we linked directly to the database).</w:t>
      </w:r>
    </w:p>
    <w:p w14:paraId="581BE3B8" w14:textId="77777777" w:rsidR="007B2B9B" w:rsidRDefault="007B2B9B" w:rsidP="007B2B9B">
      <w:pPr>
        <w:rPr>
          <w:rStyle w:val="IntenseReference"/>
        </w:rPr>
      </w:pPr>
      <w:r w:rsidRPr="007B2B9B">
        <w:rPr>
          <w:rStyle w:val="IntenseReference"/>
        </w:rPr>
        <w:t>Are there any roadblocks to completing your work?</w:t>
      </w:r>
    </w:p>
    <w:p w14:paraId="40FBDEBD" w14:textId="5FD007DD" w:rsidR="007B2B9B" w:rsidRPr="00AA79D9" w:rsidRDefault="00AA79D9" w:rsidP="00AA79D9">
      <w:pPr>
        <w:jc w:val="both"/>
      </w:pPr>
      <w:r>
        <w:tab/>
        <w:t xml:space="preserve">Roadblocks are complicated.  Lol.  Nothing is really </w:t>
      </w:r>
      <w:r>
        <w:rPr>
          <w:i/>
          <w:iCs/>
        </w:rPr>
        <w:t>blocking</w:t>
      </w:r>
      <w:r>
        <w:t xml:space="preserve"> the work.  The thing that stands in the way the most is the asynchronous way that we are working.  Since we all work such different schedules, the biggest issue is that communication happens between two or three of the four of us (not always the same ones), then everyone else plays catch</w:t>
      </w:r>
      <w:r w:rsidR="00C036EB">
        <w:t>-</w:t>
      </w:r>
      <w:r>
        <w:t>up.</w:t>
      </w:r>
      <w:r w:rsidR="00C036EB">
        <w:t xml:space="preserve">  This </w:t>
      </w:r>
      <w:r w:rsidR="00C036EB">
        <w:lastRenderedPageBreak/>
        <w:t xml:space="preserve">also means that sometimes decisions are made with 2 or 3 of the 4 of us signing off instead of consensus, because we can’t really wait, because we’d fall too far behind and not be able to complete </w:t>
      </w:r>
      <w:proofErr w:type="gramStart"/>
      <w:r w:rsidR="00C036EB">
        <w:t>everything</w:t>
      </w:r>
      <w:proofErr w:type="gramEnd"/>
      <w:r w:rsidR="00C036EB">
        <w:t xml:space="preserve"> we need to.</w:t>
      </w:r>
    </w:p>
    <w:p w14:paraId="199CCAC9" w14:textId="77777777" w:rsidR="007B2B9B" w:rsidRDefault="007B2B9B" w:rsidP="007B2B9B">
      <w:pPr>
        <w:rPr>
          <w:rStyle w:val="IntenseReference"/>
        </w:rPr>
      </w:pPr>
      <w:r w:rsidRPr="007B2B9B">
        <w:rPr>
          <w:rStyle w:val="IntenseReference"/>
        </w:rPr>
        <w:t>What has been the most challenging task of the project so far?</w:t>
      </w:r>
    </w:p>
    <w:p w14:paraId="2F1C377E" w14:textId="2EBF92AD" w:rsidR="007B2B9B" w:rsidRPr="007B2B9B" w:rsidRDefault="00C036EB" w:rsidP="00C036EB">
      <w:pPr>
        <w:jc w:val="both"/>
      </w:pPr>
      <w:r>
        <w:tab/>
        <w:t xml:space="preserve">Every time the database has had to change, or something that was already done has changed from what it was, it creates a lot of </w:t>
      </w:r>
      <w:r w:rsidR="00B3115E">
        <w:t>extra “trace what else these touch” work.  There have been a couple of instances where I have missed something that changed from what I had built (or what someone else had), and it created an issue that had to be tracked down, which was sometimes a big pain in my rear.</w:t>
      </w:r>
    </w:p>
    <w:sectPr w:rsidR="007B2B9B" w:rsidRPr="007B2B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C250F44"/>
    <w:multiLevelType w:val="multilevel"/>
    <w:tmpl w:val="B546B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545236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296"/>
    <w:rsid w:val="00052665"/>
    <w:rsid w:val="0010250E"/>
    <w:rsid w:val="00142DF8"/>
    <w:rsid w:val="00145545"/>
    <w:rsid w:val="0039214F"/>
    <w:rsid w:val="003E2296"/>
    <w:rsid w:val="00423563"/>
    <w:rsid w:val="00524ED0"/>
    <w:rsid w:val="006F0B5E"/>
    <w:rsid w:val="007B2B9B"/>
    <w:rsid w:val="009110DB"/>
    <w:rsid w:val="00927BD1"/>
    <w:rsid w:val="009541C9"/>
    <w:rsid w:val="00A30DF6"/>
    <w:rsid w:val="00AA79D9"/>
    <w:rsid w:val="00B07540"/>
    <w:rsid w:val="00B17C4A"/>
    <w:rsid w:val="00B3115E"/>
    <w:rsid w:val="00B54BB0"/>
    <w:rsid w:val="00B76BB8"/>
    <w:rsid w:val="00C036EB"/>
    <w:rsid w:val="00C57FC5"/>
    <w:rsid w:val="00C8423B"/>
    <w:rsid w:val="00CF6A09"/>
    <w:rsid w:val="00E4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745ED3"/>
  <w15:chartTrackingRefBased/>
  <w15:docId w15:val="{9094F4BF-E57E-0941-9A79-1BF83D1AA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B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B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B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B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B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B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B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B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B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B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B9B"/>
    <w:rPr>
      <w:rFonts w:eastAsiaTheme="majorEastAsia" w:cstheme="majorBidi"/>
      <w:color w:val="272727" w:themeColor="text1" w:themeTint="D8"/>
    </w:rPr>
  </w:style>
  <w:style w:type="paragraph" w:styleId="Title">
    <w:name w:val="Title"/>
    <w:basedOn w:val="Normal"/>
    <w:next w:val="Normal"/>
    <w:link w:val="TitleChar"/>
    <w:uiPriority w:val="10"/>
    <w:qFormat/>
    <w:rsid w:val="007B2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B9B"/>
    <w:pPr>
      <w:spacing w:before="160"/>
      <w:jc w:val="center"/>
    </w:pPr>
    <w:rPr>
      <w:i/>
      <w:iCs/>
      <w:color w:val="404040" w:themeColor="text1" w:themeTint="BF"/>
    </w:rPr>
  </w:style>
  <w:style w:type="character" w:customStyle="1" w:styleId="QuoteChar">
    <w:name w:val="Quote Char"/>
    <w:basedOn w:val="DefaultParagraphFont"/>
    <w:link w:val="Quote"/>
    <w:uiPriority w:val="29"/>
    <w:rsid w:val="007B2B9B"/>
    <w:rPr>
      <w:i/>
      <w:iCs/>
      <w:color w:val="404040" w:themeColor="text1" w:themeTint="BF"/>
    </w:rPr>
  </w:style>
  <w:style w:type="paragraph" w:styleId="ListParagraph">
    <w:name w:val="List Paragraph"/>
    <w:basedOn w:val="Normal"/>
    <w:uiPriority w:val="34"/>
    <w:qFormat/>
    <w:rsid w:val="007B2B9B"/>
    <w:pPr>
      <w:ind w:left="720"/>
      <w:contextualSpacing/>
    </w:pPr>
  </w:style>
  <w:style w:type="character" w:styleId="IntenseEmphasis">
    <w:name w:val="Intense Emphasis"/>
    <w:basedOn w:val="DefaultParagraphFont"/>
    <w:uiPriority w:val="21"/>
    <w:qFormat/>
    <w:rsid w:val="007B2B9B"/>
    <w:rPr>
      <w:i/>
      <w:iCs/>
      <w:color w:val="0F4761" w:themeColor="accent1" w:themeShade="BF"/>
    </w:rPr>
  </w:style>
  <w:style w:type="paragraph" w:styleId="IntenseQuote">
    <w:name w:val="Intense Quote"/>
    <w:basedOn w:val="Normal"/>
    <w:next w:val="Normal"/>
    <w:link w:val="IntenseQuoteChar"/>
    <w:uiPriority w:val="30"/>
    <w:qFormat/>
    <w:rsid w:val="007B2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B9B"/>
    <w:rPr>
      <w:i/>
      <w:iCs/>
      <w:color w:val="0F4761" w:themeColor="accent1" w:themeShade="BF"/>
    </w:rPr>
  </w:style>
  <w:style w:type="character" w:styleId="IntenseReference">
    <w:name w:val="Intense Reference"/>
    <w:basedOn w:val="DefaultParagraphFont"/>
    <w:uiPriority w:val="32"/>
    <w:qFormat/>
    <w:rsid w:val="007B2B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Scrum%20Discuss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Scrum Discussion.dotx</Template>
  <TotalTime>66</TotalTime>
  <Pages>2</Pages>
  <Words>448</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cp:revision>
  <dcterms:created xsi:type="dcterms:W3CDTF">2026-09-08T20:19:00Z</dcterms:created>
  <dcterms:modified xsi:type="dcterms:W3CDTF">2026-09-09T03:29:00Z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584400B9-C29F-4E96-9528-ED49C64DCD97</vt:lpwstr>
  </property>
</Properties>
</file>